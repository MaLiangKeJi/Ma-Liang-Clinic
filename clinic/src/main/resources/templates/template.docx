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</w:pPr>
    </w:p>
    <w:tbl>
      <w:tblPr>
        <w:tblStyle w:val="5"/>
        <w:tblpPr w:leftFromText="181" w:rightFromText="181" w:vertAnchor="page" w:horzAnchor="page" w:tblpXSpec="center" w:tblpY="449"/>
        <w:tblOverlap w:val="never"/>
        <w:tblW w:w="715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1"/>
        <w:gridCol w:w="235"/>
        <w:gridCol w:w="424"/>
        <w:gridCol w:w="693"/>
        <w:gridCol w:w="356"/>
        <w:gridCol w:w="397"/>
        <w:gridCol w:w="687"/>
        <w:gridCol w:w="767"/>
        <w:gridCol w:w="236"/>
        <w:gridCol w:w="606"/>
        <w:gridCol w:w="172"/>
        <w:gridCol w:w="561"/>
        <w:gridCol w:w="1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  <w:jc w:val="center"/>
        </w:trPr>
        <w:tc>
          <w:tcPr>
            <w:tcW w:w="7151" w:type="dxa"/>
            <w:gridSpan w:val="13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left="210" w:leftChars="100"/>
              <w:jc w:val="center"/>
              <w:rPr>
                <w:rFonts w:hint="default" w:eastAsiaTheme="minorEastAsia"/>
                <w:b/>
                <w:bCs/>
                <w:sz w:val="40"/>
                <w:szCs w:val="48"/>
                <w:lang w:val="en-US" w:eastAsia="zh-CN"/>
              </w:rPr>
            </w:pPr>
            <w:r>
              <w:rPr>
                <w:rFonts w:hint="eastAsia"/>
                <w:b/>
                <w:bCs/>
                <w:sz w:val="40"/>
                <w:szCs w:val="48"/>
                <w:lang w:val="en-US" w:eastAsia="zh-CN"/>
              </w:rPr>
              <w:t>{{title}}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  <w:jc w:val="center"/>
        </w:trPr>
        <w:tc>
          <w:tcPr>
            <w:tcW w:w="7151" w:type="dxa"/>
            <w:gridSpan w:val="13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left="210" w:leftChars="100"/>
              <w:jc w:val="center"/>
              <w:rPr>
                <w:b/>
                <w:bCs/>
                <w:sz w:val="40"/>
                <w:szCs w:val="48"/>
              </w:rPr>
            </w:pPr>
            <w:r>
              <w:rPr>
                <w:rFonts w:hint="eastAsia"/>
                <w:b/>
                <w:bCs/>
                <w:sz w:val="40"/>
                <w:szCs w:val="48"/>
              </w:rPr>
              <w:t>处方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9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  <w:t>处方号:</w:t>
            </w:r>
          </w:p>
        </w:tc>
        <w:tc>
          <w:tcPr>
            <w:tcW w:w="6180" w:type="dxa"/>
            <w:gridSpan w:val="1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{{</w:t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</w:rPr>
              <w:t>}}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8" w:hRule="atLeast"/>
          <w:jc w:val="center"/>
        </w:trPr>
        <w:tc>
          <w:tcPr>
            <w:tcW w:w="9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姓名:</w:t>
            </w:r>
          </w:p>
        </w:tc>
        <w:tc>
          <w:tcPr>
            <w:tcW w:w="135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left"/>
            </w:pPr>
            <w:r>
              <w:t>{{</w:t>
            </w:r>
            <w:r>
              <w:rPr>
                <w:rFonts w:hint="eastAsia"/>
                <w:lang w:val="en-US" w:eastAsia="zh-CN"/>
              </w:rPr>
              <w:t>b</w:t>
            </w:r>
            <w:r>
              <w:t>}}</w:t>
            </w:r>
          </w:p>
        </w:tc>
        <w:tc>
          <w:tcPr>
            <w:tcW w:w="7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性别: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both"/>
            </w:pPr>
            <w:r>
              <w:t>{{</w:t>
            </w:r>
            <w:r>
              <w:rPr>
                <w:rFonts w:hint="eastAsia"/>
                <w:lang w:val="en-US" w:eastAsia="zh-CN"/>
              </w:rPr>
              <w:t>c</w:t>
            </w:r>
            <w:r>
              <w:t>}}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年龄</w:t>
            </w:r>
            <w:r>
              <w:rPr>
                <w:rFonts w:hint="eastAsia"/>
                <w:lang w:val="en-US" w:eastAsia="zh-CN"/>
              </w:rPr>
              <w:t>: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{{d}}</w:t>
            </w:r>
          </w:p>
        </w:tc>
        <w:tc>
          <w:tcPr>
            <w:tcW w:w="73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体重: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{{e}}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  <w:jc w:val="center"/>
        </w:trPr>
        <w:tc>
          <w:tcPr>
            <w:tcW w:w="971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righ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科别:</w:t>
            </w: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内科</w:t>
            </w:r>
          </w:p>
        </w:tc>
        <w:tc>
          <w:tcPr>
            <w:tcW w:w="1049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righ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过敏史:</w:t>
            </w:r>
          </w:p>
        </w:tc>
        <w:tc>
          <w:tcPr>
            <w:tcW w:w="2087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both"/>
            </w:pPr>
            <w:r>
              <w:t>{{</w:t>
            </w:r>
            <w:r>
              <w:rPr>
                <w:rFonts w:hint="eastAsia"/>
                <w:lang w:val="en-US" w:eastAsia="zh-CN"/>
              </w:rPr>
              <w:t>f</w:t>
            </w:r>
            <w:r>
              <w:t>}}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righ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日期</w:t>
            </w:r>
            <w:r>
              <w:rPr>
                <w:rFonts w:hint="eastAsia"/>
                <w:lang w:val="en-US" w:eastAsia="zh-CN"/>
              </w:rPr>
              <w:t>: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both"/>
            </w:pPr>
            <w:r>
              <w:t>{{</w:t>
            </w:r>
            <w:r>
              <w:rPr>
                <w:rFonts w:hint="eastAsia"/>
                <w:lang w:val="en-US" w:eastAsia="zh-CN"/>
              </w:rPr>
              <w:t>g</w:t>
            </w:r>
            <w:r>
              <w:t>}}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  <w:jc w:val="center"/>
        </w:trPr>
        <w:tc>
          <w:tcPr>
            <w:tcW w:w="7151" w:type="dxa"/>
            <w:gridSpan w:val="13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临床诊断：</w:t>
            </w:r>
            <w:r>
              <w:t>{{</w:t>
            </w:r>
            <w:r>
              <w:rPr>
                <w:rFonts w:hint="eastAsia"/>
              </w:rPr>
              <w:t>diagnosis</w:t>
            </w:r>
            <w:r>
              <w:t>}}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  <w:jc w:val="center"/>
        </w:trPr>
        <w:tc>
          <w:tcPr>
            <w:tcW w:w="7151" w:type="dxa"/>
            <w:gridSpan w:val="13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hint="default" w:eastAsiaTheme="majorEastAsia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color w:val="404040" w:themeColor="text1" w:themeTint="BF"/>
                <w:sz w:val="44"/>
                <w:szCs w:val="44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{{content}}</w:t>
            </w:r>
            <w:r>
              <w:rPr>
                <w:rFonts w:hint="eastAsia" w:asciiTheme="majorEastAsia" w:hAnsiTheme="majorEastAsia" w:eastAsiaTheme="majorEastAsia" w:cstheme="majorEastAsia"/>
                <w:color w:val="404040" w:themeColor="text1" w:themeTint="BF"/>
                <w:sz w:val="44"/>
                <w:szCs w:val="4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Rp: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4" w:hRule="atLeast"/>
          <w:jc w:val="center"/>
        </w:trPr>
        <w:tc>
          <w:tcPr>
            <w:tcW w:w="120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5945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[drug]</w:t>
            </w:r>
          </w:p>
          <w:p>
            <w:pPr>
              <w:ind w:leftChars="2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[sig]</w:t>
            </w:r>
          </w:p>
        </w:tc>
      </w:tr>
    </w:tbl>
    <w:p/>
    <w:tbl>
      <w:tblPr>
        <w:tblStyle w:val="5"/>
        <w:tblpPr w:leftFromText="181" w:rightFromText="181" w:vertAnchor="page" w:horzAnchor="page" w:tblpXSpec="center" w:tblpYSpec="bottom"/>
        <w:tblOverlap w:val="never"/>
        <w:tblW w:w="715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1"/>
        <w:gridCol w:w="1708"/>
        <w:gridCol w:w="838"/>
        <w:gridCol w:w="1378"/>
        <w:gridCol w:w="784"/>
        <w:gridCol w:w="14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  <w:jc w:val="center"/>
        </w:trPr>
        <w:tc>
          <w:tcPr>
            <w:tcW w:w="5679" w:type="dxa"/>
            <w:gridSpan w:val="5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right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医师:</w:t>
            </w:r>
          </w:p>
        </w:tc>
        <w:tc>
          <w:tcPr>
            <w:tcW w:w="1472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ajorEastAsia" w:hAnsiTheme="majorEastAsia" w:eastAsiaTheme="majorEastAsia" w:cstheme="majorEastAsia"/>
                <w:color w:val="404040" w:themeColor="text1" w:themeTint="BF"/>
                <w:sz w:val="24"/>
                <w:szCs w:val="4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asciiTheme="majorEastAsia" w:hAnsiTheme="majorEastAsia" w:eastAsiaTheme="majorEastAsia" w:cstheme="majorEastAsia"/>
                <w:color w:val="404040" w:themeColor="text1" w:themeTint="BF"/>
                <w:sz w:val="24"/>
                <w:szCs w:val="44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{{doctor}}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  <w:jc w:val="center"/>
        </w:trPr>
        <w:tc>
          <w:tcPr>
            <w:tcW w:w="971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审核:</w:t>
            </w:r>
          </w:p>
        </w:tc>
        <w:tc>
          <w:tcPr>
            <w:tcW w:w="1708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838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核对:</w:t>
            </w:r>
          </w:p>
        </w:tc>
        <w:tc>
          <w:tcPr>
            <w:tcW w:w="3634" w:type="dxa"/>
            <w:gridSpan w:val="3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9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调配:</w:t>
            </w:r>
          </w:p>
        </w:tc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开药</w:t>
            </w:r>
            <w:r>
              <w:rPr>
                <w:rFonts w:hint="eastAsia"/>
              </w:rPr>
              <w:t>: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  <w:rPr>
                <w:rFonts w:hint="eastAsia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  <w:t>费用: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{{cost}}元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715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both"/>
              <w:rPr>
                <w:rFonts w:hint="eastAsia"/>
                <w:lang w:val="en-US" w:eastAsia="zh-CN"/>
              </w:rPr>
            </w:pPr>
          </w:p>
        </w:tc>
      </w:tr>
    </w:tbl>
    <w:p/>
    <w:sectPr>
      <w:pgSz w:w="8390" w:h="11905"/>
      <w:pgMar w:top="0" w:right="0" w:bottom="0" w:left="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452059-2A28-4683-9CAF-A30EEC2ED619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B0E3CEED-8C5A-4DC3-A061-D20A73B53613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2C79FED6-7617-4D2A-B203-B229BD08A362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CBF56CEE-788B-464D-A235-12E82B115110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FF4D1D66-1F98-467F-8CED-79B6142FEA2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TrueType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FlNWFjYjU0ZTY5OGVlNjgwMjdkNWYyYmE4MGZmMzAifQ=="/>
  </w:docVars>
  <w:rsids>
    <w:rsidRoot w:val="0E7A29B2"/>
    <w:rsid w:val="000E7D40"/>
    <w:rsid w:val="00115758"/>
    <w:rsid w:val="0017728D"/>
    <w:rsid w:val="002455B3"/>
    <w:rsid w:val="00270605"/>
    <w:rsid w:val="002E1A21"/>
    <w:rsid w:val="003C574D"/>
    <w:rsid w:val="0044582D"/>
    <w:rsid w:val="00464503"/>
    <w:rsid w:val="004646FE"/>
    <w:rsid w:val="00471E05"/>
    <w:rsid w:val="004955CB"/>
    <w:rsid w:val="004B4FD6"/>
    <w:rsid w:val="004E38A9"/>
    <w:rsid w:val="00517C07"/>
    <w:rsid w:val="0059342E"/>
    <w:rsid w:val="00597058"/>
    <w:rsid w:val="005D41D1"/>
    <w:rsid w:val="00625B79"/>
    <w:rsid w:val="00650909"/>
    <w:rsid w:val="00653FDF"/>
    <w:rsid w:val="006B77A8"/>
    <w:rsid w:val="00713646"/>
    <w:rsid w:val="00796F68"/>
    <w:rsid w:val="00812B24"/>
    <w:rsid w:val="00826A8E"/>
    <w:rsid w:val="00854663"/>
    <w:rsid w:val="00875652"/>
    <w:rsid w:val="008D6E72"/>
    <w:rsid w:val="008F730A"/>
    <w:rsid w:val="00972682"/>
    <w:rsid w:val="009B20DC"/>
    <w:rsid w:val="009C6382"/>
    <w:rsid w:val="00A2198F"/>
    <w:rsid w:val="00AD10E6"/>
    <w:rsid w:val="00AE0115"/>
    <w:rsid w:val="00B053B5"/>
    <w:rsid w:val="00B22ED5"/>
    <w:rsid w:val="00B4622D"/>
    <w:rsid w:val="00B527D8"/>
    <w:rsid w:val="00BA60C7"/>
    <w:rsid w:val="00C43CE4"/>
    <w:rsid w:val="00CA7BCD"/>
    <w:rsid w:val="00CE6E89"/>
    <w:rsid w:val="00D14C16"/>
    <w:rsid w:val="00DA2BF0"/>
    <w:rsid w:val="00DE3F1F"/>
    <w:rsid w:val="00E009F4"/>
    <w:rsid w:val="00E5771A"/>
    <w:rsid w:val="00E76FFB"/>
    <w:rsid w:val="00EA1340"/>
    <w:rsid w:val="00EB0E15"/>
    <w:rsid w:val="00EB7E60"/>
    <w:rsid w:val="00ED1252"/>
    <w:rsid w:val="00F55D20"/>
    <w:rsid w:val="00FC0469"/>
    <w:rsid w:val="00FF2967"/>
    <w:rsid w:val="01BA61B0"/>
    <w:rsid w:val="01D9415D"/>
    <w:rsid w:val="0210498A"/>
    <w:rsid w:val="02AA194F"/>
    <w:rsid w:val="02CA3A0B"/>
    <w:rsid w:val="0313544C"/>
    <w:rsid w:val="03323B24"/>
    <w:rsid w:val="03577A2F"/>
    <w:rsid w:val="03EF5EB9"/>
    <w:rsid w:val="04425FE9"/>
    <w:rsid w:val="049D5915"/>
    <w:rsid w:val="04F03C97"/>
    <w:rsid w:val="05CC2C17"/>
    <w:rsid w:val="06622973"/>
    <w:rsid w:val="07C80EFB"/>
    <w:rsid w:val="086F1377"/>
    <w:rsid w:val="08AE1E9F"/>
    <w:rsid w:val="08B614C2"/>
    <w:rsid w:val="08E16C08"/>
    <w:rsid w:val="09095327"/>
    <w:rsid w:val="09823FA4"/>
    <w:rsid w:val="09BC05EC"/>
    <w:rsid w:val="0A84325E"/>
    <w:rsid w:val="0A917CCA"/>
    <w:rsid w:val="0A99092D"/>
    <w:rsid w:val="0AAD7C38"/>
    <w:rsid w:val="0AD025A1"/>
    <w:rsid w:val="0B865355"/>
    <w:rsid w:val="0BB05F2E"/>
    <w:rsid w:val="0C9615C8"/>
    <w:rsid w:val="0CDC55BE"/>
    <w:rsid w:val="0DC932D7"/>
    <w:rsid w:val="0E7A29B2"/>
    <w:rsid w:val="0F452E31"/>
    <w:rsid w:val="0F476BAA"/>
    <w:rsid w:val="0FB35FED"/>
    <w:rsid w:val="10086339"/>
    <w:rsid w:val="1068327B"/>
    <w:rsid w:val="10E03F78"/>
    <w:rsid w:val="11A71B81"/>
    <w:rsid w:val="11A864A5"/>
    <w:rsid w:val="12313C64"/>
    <w:rsid w:val="125E4936"/>
    <w:rsid w:val="12706417"/>
    <w:rsid w:val="127A1044"/>
    <w:rsid w:val="13054DB2"/>
    <w:rsid w:val="138F16CD"/>
    <w:rsid w:val="13BC5DB8"/>
    <w:rsid w:val="1452128F"/>
    <w:rsid w:val="14733F9D"/>
    <w:rsid w:val="14840D46"/>
    <w:rsid w:val="14A34882"/>
    <w:rsid w:val="14E43ED6"/>
    <w:rsid w:val="14EC0C6F"/>
    <w:rsid w:val="14FB007B"/>
    <w:rsid w:val="150C68CB"/>
    <w:rsid w:val="155B6F0B"/>
    <w:rsid w:val="161A1D73"/>
    <w:rsid w:val="165728DA"/>
    <w:rsid w:val="167A7865"/>
    <w:rsid w:val="168F6CB8"/>
    <w:rsid w:val="16E761E4"/>
    <w:rsid w:val="175C51BC"/>
    <w:rsid w:val="176A78D9"/>
    <w:rsid w:val="17EC50F9"/>
    <w:rsid w:val="1818352B"/>
    <w:rsid w:val="186B0B0D"/>
    <w:rsid w:val="187327BD"/>
    <w:rsid w:val="187A36BD"/>
    <w:rsid w:val="18CB7EFE"/>
    <w:rsid w:val="18E13BCB"/>
    <w:rsid w:val="1A051DA2"/>
    <w:rsid w:val="1A077661"/>
    <w:rsid w:val="1A184EC1"/>
    <w:rsid w:val="1AB23A71"/>
    <w:rsid w:val="1BF424AF"/>
    <w:rsid w:val="1C7D00AF"/>
    <w:rsid w:val="1C8A6328"/>
    <w:rsid w:val="1CBE5055"/>
    <w:rsid w:val="1CEB5018"/>
    <w:rsid w:val="1D782CDB"/>
    <w:rsid w:val="1DF60552"/>
    <w:rsid w:val="1E5507DD"/>
    <w:rsid w:val="1F066139"/>
    <w:rsid w:val="1F0E3240"/>
    <w:rsid w:val="1F845481"/>
    <w:rsid w:val="1F86727A"/>
    <w:rsid w:val="1FB55BA4"/>
    <w:rsid w:val="20542ED4"/>
    <w:rsid w:val="209E23A2"/>
    <w:rsid w:val="20EB1A8B"/>
    <w:rsid w:val="20FD23EB"/>
    <w:rsid w:val="214271D1"/>
    <w:rsid w:val="21FE759C"/>
    <w:rsid w:val="226713BD"/>
    <w:rsid w:val="22E35C4A"/>
    <w:rsid w:val="243B493B"/>
    <w:rsid w:val="24C26FA6"/>
    <w:rsid w:val="25503180"/>
    <w:rsid w:val="25AB4C92"/>
    <w:rsid w:val="25C26B32"/>
    <w:rsid w:val="265C6F87"/>
    <w:rsid w:val="266168DE"/>
    <w:rsid w:val="26995AE5"/>
    <w:rsid w:val="26AF70B6"/>
    <w:rsid w:val="26B75F6B"/>
    <w:rsid w:val="275B2D9A"/>
    <w:rsid w:val="280823A4"/>
    <w:rsid w:val="28422682"/>
    <w:rsid w:val="29733D0B"/>
    <w:rsid w:val="29736AC1"/>
    <w:rsid w:val="29E32143"/>
    <w:rsid w:val="2A336250"/>
    <w:rsid w:val="2A790107"/>
    <w:rsid w:val="2AAB4039"/>
    <w:rsid w:val="2AD90911"/>
    <w:rsid w:val="2B444C05"/>
    <w:rsid w:val="2B822FEC"/>
    <w:rsid w:val="2B856FB3"/>
    <w:rsid w:val="2C02237E"/>
    <w:rsid w:val="2C500F5A"/>
    <w:rsid w:val="2C714E0E"/>
    <w:rsid w:val="2CEC37EA"/>
    <w:rsid w:val="2CF241A1"/>
    <w:rsid w:val="2D5A541A"/>
    <w:rsid w:val="2D9E7E7D"/>
    <w:rsid w:val="2E444588"/>
    <w:rsid w:val="2E6778B9"/>
    <w:rsid w:val="2EC13E2B"/>
    <w:rsid w:val="2EC92CDF"/>
    <w:rsid w:val="2ED022C0"/>
    <w:rsid w:val="2F1F5327"/>
    <w:rsid w:val="2F4B5DEA"/>
    <w:rsid w:val="2F782E8B"/>
    <w:rsid w:val="2FCC2A87"/>
    <w:rsid w:val="30113625"/>
    <w:rsid w:val="303F61C1"/>
    <w:rsid w:val="30571970"/>
    <w:rsid w:val="30DD6F16"/>
    <w:rsid w:val="310821E5"/>
    <w:rsid w:val="318D4498"/>
    <w:rsid w:val="32125B25"/>
    <w:rsid w:val="3267118D"/>
    <w:rsid w:val="32A72FD2"/>
    <w:rsid w:val="32EB591A"/>
    <w:rsid w:val="33936AFD"/>
    <w:rsid w:val="34360E17"/>
    <w:rsid w:val="34AD3BB4"/>
    <w:rsid w:val="34D50630"/>
    <w:rsid w:val="351A4295"/>
    <w:rsid w:val="35521BC3"/>
    <w:rsid w:val="35AF1061"/>
    <w:rsid w:val="35B00755"/>
    <w:rsid w:val="369342FF"/>
    <w:rsid w:val="372238D5"/>
    <w:rsid w:val="3744384B"/>
    <w:rsid w:val="377759CE"/>
    <w:rsid w:val="378105FB"/>
    <w:rsid w:val="37A0679F"/>
    <w:rsid w:val="37C91FA2"/>
    <w:rsid w:val="37CC7822"/>
    <w:rsid w:val="381B37F6"/>
    <w:rsid w:val="387C7014"/>
    <w:rsid w:val="39FC395C"/>
    <w:rsid w:val="3AC96ADB"/>
    <w:rsid w:val="3AE90B6B"/>
    <w:rsid w:val="3B4007CD"/>
    <w:rsid w:val="3B906743"/>
    <w:rsid w:val="3BA26D92"/>
    <w:rsid w:val="3BBA232E"/>
    <w:rsid w:val="3C746980"/>
    <w:rsid w:val="3CC80DC6"/>
    <w:rsid w:val="3CCD2DEC"/>
    <w:rsid w:val="3DBC056A"/>
    <w:rsid w:val="3E247F32"/>
    <w:rsid w:val="3E371313"/>
    <w:rsid w:val="3EAD477D"/>
    <w:rsid w:val="3ECA0ADA"/>
    <w:rsid w:val="3F0A7FA0"/>
    <w:rsid w:val="40076CDF"/>
    <w:rsid w:val="40827192"/>
    <w:rsid w:val="41160006"/>
    <w:rsid w:val="41594397"/>
    <w:rsid w:val="417C1E33"/>
    <w:rsid w:val="41C04822"/>
    <w:rsid w:val="421F738E"/>
    <w:rsid w:val="43212C92"/>
    <w:rsid w:val="43471AA9"/>
    <w:rsid w:val="43B835F7"/>
    <w:rsid w:val="441647C1"/>
    <w:rsid w:val="44202F4A"/>
    <w:rsid w:val="44F811AA"/>
    <w:rsid w:val="45F14B9E"/>
    <w:rsid w:val="45F1659C"/>
    <w:rsid w:val="463057E7"/>
    <w:rsid w:val="46E3785B"/>
    <w:rsid w:val="46E526A5"/>
    <w:rsid w:val="471231DE"/>
    <w:rsid w:val="47742A65"/>
    <w:rsid w:val="477D7D08"/>
    <w:rsid w:val="47F40975"/>
    <w:rsid w:val="48050DD4"/>
    <w:rsid w:val="494B2686"/>
    <w:rsid w:val="49CF3AD5"/>
    <w:rsid w:val="49DE08B3"/>
    <w:rsid w:val="4A9B157C"/>
    <w:rsid w:val="4A9D3546"/>
    <w:rsid w:val="4AB47F7D"/>
    <w:rsid w:val="4AF57D24"/>
    <w:rsid w:val="4BC076C4"/>
    <w:rsid w:val="4CEC60BF"/>
    <w:rsid w:val="4D275349"/>
    <w:rsid w:val="4D5A04CE"/>
    <w:rsid w:val="4E3F13C7"/>
    <w:rsid w:val="4F277882"/>
    <w:rsid w:val="4FB214FE"/>
    <w:rsid w:val="4FDF1A41"/>
    <w:rsid w:val="508036CF"/>
    <w:rsid w:val="50937D24"/>
    <w:rsid w:val="50E53551"/>
    <w:rsid w:val="510A7408"/>
    <w:rsid w:val="519134C1"/>
    <w:rsid w:val="51B03B5F"/>
    <w:rsid w:val="520619D1"/>
    <w:rsid w:val="521B75F1"/>
    <w:rsid w:val="523F3135"/>
    <w:rsid w:val="526F384D"/>
    <w:rsid w:val="53AC3A93"/>
    <w:rsid w:val="55076117"/>
    <w:rsid w:val="55255244"/>
    <w:rsid w:val="56DF2EC7"/>
    <w:rsid w:val="57053127"/>
    <w:rsid w:val="57081D47"/>
    <w:rsid w:val="57217FC6"/>
    <w:rsid w:val="5753390A"/>
    <w:rsid w:val="57A758EE"/>
    <w:rsid w:val="57E74053"/>
    <w:rsid w:val="58720165"/>
    <w:rsid w:val="58D03126"/>
    <w:rsid w:val="59077987"/>
    <w:rsid w:val="59123351"/>
    <w:rsid w:val="591B677F"/>
    <w:rsid w:val="596671F9"/>
    <w:rsid w:val="597A4A53"/>
    <w:rsid w:val="59AC10B0"/>
    <w:rsid w:val="5A2E0917"/>
    <w:rsid w:val="5AFA5E4B"/>
    <w:rsid w:val="5B0242AC"/>
    <w:rsid w:val="5B184523"/>
    <w:rsid w:val="5B6A2FD1"/>
    <w:rsid w:val="5B8A5421"/>
    <w:rsid w:val="5BA109BC"/>
    <w:rsid w:val="5C0522B4"/>
    <w:rsid w:val="5C2C4F2D"/>
    <w:rsid w:val="5CBA1D36"/>
    <w:rsid w:val="5CD706E4"/>
    <w:rsid w:val="5D4D4958"/>
    <w:rsid w:val="5E483371"/>
    <w:rsid w:val="5EA66A16"/>
    <w:rsid w:val="5F096FA4"/>
    <w:rsid w:val="5F3C48CC"/>
    <w:rsid w:val="5FD26E0C"/>
    <w:rsid w:val="60172FFB"/>
    <w:rsid w:val="606A75CF"/>
    <w:rsid w:val="610344E9"/>
    <w:rsid w:val="614E5143"/>
    <w:rsid w:val="620F6680"/>
    <w:rsid w:val="625E3163"/>
    <w:rsid w:val="62A63EE8"/>
    <w:rsid w:val="62E53885"/>
    <w:rsid w:val="6320666B"/>
    <w:rsid w:val="63AD6150"/>
    <w:rsid w:val="64055F8C"/>
    <w:rsid w:val="641F6785"/>
    <w:rsid w:val="642E6665"/>
    <w:rsid w:val="649A40E6"/>
    <w:rsid w:val="64D03483"/>
    <w:rsid w:val="653B778C"/>
    <w:rsid w:val="65F84B3F"/>
    <w:rsid w:val="66AB0F78"/>
    <w:rsid w:val="66B6356E"/>
    <w:rsid w:val="66C64EC5"/>
    <w:rsid w:val="670F2C7E"/>
    <w:rsid w:val="6759214B"/>
    <w:rsid w:val="6784366C"/>
    <w:rsid w:val="67DD6227"/>
    <w:rsid w:val="68E819D9"/>
    <w:rsid w:val="691D48B3"/>
    <w:rsid w:val="695232F6"/>
    <w:rsid w:val="69DF102E"/>
    <w:rsid w:val="6A2F1246"/>
    <w:rsid w:val="6AE368FC"/>
    <w:rsid w:val="6B393B9A"/>
    <w:rsid w:val="6B76151E"/>
    <w:rsid w:val="6BBD6696"/>
    <w:rsid w:val="6C103720"/>
    <w:rsid w:val="6C134FBF"/>
    <w:rsid w:val="6C2471CC"/>
    <w:rsid w:val="6C411B2C"/>
    <w:rsid w:val="6CC0288E"/>
    <w:rsid w:val="6D5B3BFC"/>
    <w:rsid w:val="6D6E03A8"/>
    <w:rsid w:val="6D995997"/>
    <w:rsid w:val="6E5F273D"/>
    <w:rsid w:val="6F773AB6"/>
    <w:rsid w:val="70057314"/>
    <w:rsid w:val="704A386E"/>
    <w:rsid w:val="704F233D"/>
    <w:rsid w:val="70795099"/>
    <w:rsid w:val="709D778B"/>
    <w:rsid w:val="70AE3508"/>
    <w:rsid w:val="70DA42FD"/>
    <w:rsid w:val="70F21646"/>
    <w:rsid w:val="711361A6"/>
    <w:rsid w:val="71463740"/>
    <w:rsid w:val="71581836"/>
    <w:rsid w:val="72001B41"/>
    <w:rsid w:val="723D7BDC"/>
    <w:rsid w:val="724F2AC9"/>
    <w:rsid w:val="72A651ED"/>
    <w:rsid w:val="73476447"/>
    <w:rsid w:val="735361C6"/>
    <w:rsid w:val="73593A00"/>
    <w:rsid w:val="73A27A23"/>
    <w:rsid w:val="74031DBD"/>
    <w:rsid w:val="740B04E1"/>
    <w:rsid w:val="74736F42"/>
    <w:rsid w:val="74757175"/>
    <w:rsid w:val="74EE3A66"/>
    <w:rsid w:val="75882579"/>
    <w:rsid w:val="75C3074B"/>
    <w:rsid w:val="75C4732A"/>
    <w:rsid w:val="75E63744"/>
    <w:rsid w:val="75E83018"/>
    <w:rsid w:val="761C0F14"/>
    <w:rsid w:val="7644392F"/>
    <w:rsid w:val="764B043F"/>
    <w:rsid w:val="764F3097"/>
    <w:rsid w:val="76902390"/>
    <w:rsid w:val="76C07AF1"/>
    <w:rsid w:val="76CA4E14"/>
    <w:rsid w:val="789161F9"/>
    <w:rsid w:val="78A07BDA"/>
    <w:rsid w:val="7908420F"/>
    <w:rsid w:val="790909B0"/>
    <w:rsid w:val="795F1843"/>
    <w:rsid w:val="79A47B9E"/>
    <w:rsid w:val="7A733303"/>
    <w:rsid w:val="7A74131E"/>
    <w:rsid w:val="7ABB04E0"/>
    <w:rsid w:val="7ACD0A2E"/>
    <w:rsid w:val="7B082440"/>
    <w:rsid w:val="7BA36F38"/>
    <w:rsid w:val="7BC64F74"/>
    <w:rsid w:val="7BCD7E9D"/>
    <w:rsid w:val="7BEE4309"/>
    <w:rsid w:val="7C1F175E"/>
    <w:rsid w:val="7C29438A"/>
    <w:rsid w:val="7DBC4EC9"/>
    <w:rsid w:val="7EA85A3A"/>
    <w:rsid w:val="7F1F4B83"/>
    <w:rsid w:val="7F594F87"/>
    <w:rsid w:val="7FDF3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8">
    <w:name w:val="页脚 字符"/>
    <w:basedOn w:val="6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customXml" Target="../customXml/item1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36335;&#26216;&#38678;\AppData\Roaming\kingsoft\office6\templates\download\983003a74b099a43a9d9955a69ffa823\&#22788;&#26041;&#31546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8E234-7BD9-4650-BD6C-78A3631351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处方笺.docx</Template>
  <Pages>1</Pages>
  <Words>68</Words>
  <Characters>154</Characters>
  <Lines>2</Lines>
  <Paragraphs>1</Paragraphs>
  <TotalTime>1</TotalTime>
  <ScaleCrop>false</ScaleCrop>
  <LinksUpToDate>false</LinksUpToDate>
  <CharactersWithSpaces>154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2023-09-24T23:22:00Z</dcterms:created>
  <dc:creator>蓝瘦的路大大</dc:creator>
  <cp:lastModifiedBy>路晨霖</cp:lastModifiedBy>
  <dcterms:modified xsi:type="dcterms:W3CDTF">2023-12-17T04:05:56Z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89FD22AFD1A24363847B5DBB6B894786_13</vt:lpwstr>
  </property>
</Properties>
</file>